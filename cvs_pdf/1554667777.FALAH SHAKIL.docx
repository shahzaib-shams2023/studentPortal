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7A172019" w14:textId="77777777" w:rsidR="00F228C5" w:rsidRDefault="00F228C5" w:rsidP="00F228C5"/>
    <w:p w14:paraId="6437461B" w14:textId="29F82255" w:rsidR="3253819B" w:rsidRDefault="000C2438" w:rsidP="00CA639F">
      <w:pPr>
        <w:pStyle w:val="Title"/>
      </w:pPr>
      <w:r>
        <w:t>FALAH SHAKIL</w:t>
      </w:r>
    </w:p>
    <w:p w14:paraId="378970B8" w14:textId="77777777" w:rsidR="003A4954" w:rsidRPr="00CA639F" w:rsidRDefault="00CA639F" w:rsidP="00CA639F">
      <w:pPr>
        <w:pStyle w:val="Subtitle"/>
      </w:pPr>
      <w:r w:rsidRPr="00CA639F">
        <w:t>Web Developer</w:t>
      </w:r>
    </w:p>
    <w:p w14:paraId="2EB626CD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6EB11C83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5839CD3B" w14:textId="5C933A16" w:rsidR="003767F5" w:rsidRDefault="000C2438" w:rsidP="00C76870">
            <w:pPr>
              <w:pStyle w:val="Heading1"/>
              <w:jc w:val="center"/>
            </w:pPr>
            <w:r>
              <w:t>0336.8970.926</w:t>
            </w:r>
            <w:r w:rsidR="008C7471">
              <w:t xml:space="preserve"> </w:t>
            </w:r>
            <w:r w:rsidR="007B1EF3">
              <w:t xml:space="preserve">| </w:t>
            </w:r>
            <w:r>
              <w:t>falahshakil</w:t>
            </w:r>
            <w:r w:rsidR="54DBD01C">
              <w:t>@</w:t>
            </w:r>
            <w:r>
              <w:t>gmail.com</w:t>
            </w:r>
            <w:r w:rsidR="54DBD01C">
              <w:t>.COM</w:t>
            </w:r>
            <w:r w:rsidR="00C76870">
              <w:t xml:space="preserve"> </w:t>
            </w:r>
            <w:r w:rsidR="007B1EF3">
              <w:t xml:space="preserve">| </w:t>
            </w:r>
            <w:r w:rsidR="003767F5" w:rsidRPr="003767F5">
              <w:t>www.linkedin.com/in/falah-shakil</w:t>
            </w:r>
          </w:p>
          <w:p w14:paraId="1CFB45CA" w14:textId="483AFFA4" w:rsidR="007B1EF3" w:rsidRPr="00D8768B" w:rsidRDefault="007B1EF3" w:rsidP="00C76870">
            <w:pPr>
              <w:pStyle w:val="Heading1"/>
              <w:jc w:val="center"/>
            </w:pPr>
          </w:p>
        </w:tc>
      </w:tr>
    </w:tbl>
    <w:p w14:paraId="1B9FCE65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58CB09A8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CBDB575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720" w:type="dxa"/>
          </w:tcPr>
          <w:p w14:paraId="74E72F41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40CC413" w14:textId="77777777" w:rsidR="00C567C3" w:rsidRDefault="008C7471" w:rsidP="00C76870">
            <w:r w:rsidRPr="008C7471">
              <w:t>To obtain a challenging web developer position in a dynamic and innovative organization where I can utilize my technical and creative skills to develop and maintain responsive, user-friendly, and visually appealing websites.</w:t>
            </w:r>
          </w:p>
        </w:tc>
      </w:tr>
      <w:tr w:rsidR="007B1EF3" w14:paraId="58593A27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03E5C6F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720" w:type="dxa"/>
          </w:tcPr>
          <w:p w14:paraId="736CBF1A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BD6FA87" w14:textId="77777777" w:rsidR="007B1EF3" w:rsidRDefault="00D5402E" w:rsidP="00C76870">
            <w:r w:rsidRPr="00D5402E">
              <w:t>IT freshman at Aptech with skills in HTML, CSS, Bootstrap, and GitHub. Basic knowledge of Java and Figma, paired with strong communication and collaboration abilities. Eager to apply skills to real-world projects and grow in the tech field.</w:t>
            </w:r>
          </w:p>
          <w:p w14:paraId="238E04B9" w14:textId="77777777" w:rsidR="00D5402E" w:rsidRDefault="00D5402E" w:rsidP="00D5402E">
            <w:pPr>
              <w:rPr>
                <w:b/>
                <w:bCs/>
              </w:rPr>
            </w:pPr>
          </w:p>
          <w:p w14:paraId="1C442D50" w14:textId="7C2E9EC6" w:rsidR="00D5402E" w:rsidRPr="00D5402E" w:rsidRDefault="00D5402E" w:rsidP="00D5402E">
            <w:r w:rsidRPr="00D5402E">
              <w:rPr>
                <w:b/>
                <w:bCs/>
              </w:rPr>
              <w:t>Technical Skills:</w:t>
            </w:r>
          </w:p>
          <w:p w14:paraId="7E8B087C" w14:textId="77777777" w:rsidR="00D5402E" w:rsidRPr="00D5402E" w:rsidRDefault="00D5402E" w:rsidP="00D5402E">
            <w:pPr>
              <w:numPr>
                <w:ilvl w:val="0"/>
                <w:numId w:val="19"/>
              </w:numPr>
            </w:pPr>
            <w:r w:rsidRPr="00D5402E">
              <w:t>Programming: Basic knowledge of Java.</w:t>
            </w:r>
          </w:p>
          <w:p w14:paraId="36D1869E" w14:textId="77777777" w:rsidR="00D5402E" w:rsidRPr="00D5402E" w:rsidRDefault="00D5402E" w:rsidP="00D5402E">
            <w:pPr>
              <w:numPr>
                <w:ilvl w:val="0"/>
                <w:numId w:val="19"/>
              </w:numPr>
            </w:pPr>
            <w:r w:rsidRPr="00D5402E">
              <w:t>Front-End Development: Proficient in HTML, CSS, and Bootstrap.</w:t>
            </w:r>
          </w:p>
          <w:p w14:paraId="1F2621C2" w14:textId="77777777" w:rsidR="00D5402E" w:rsidRPr="00D5402E" w:rsidRDefault="00D5402E" w:rsidP="00D5402E">
            <w:pPr>
              <w:numPr>
                <w:ilvl w:val="0"/>
                <w:numId w:val="19"/>
              </w:numPr>
            </w:pPr>
            <w:r w:rsidRPr="00D5402E">
              <w:t>Version Control: Familiar with Git and GitHub.</w:t>
            </w:r>
          </w:p>
          <w:p w14:paraId="14E9D876" w14:textId="77777777" w:rsidR="00D5402E" w:rsidRPr="00D5402E" w:rsidRDefault="00D5402E" w:rsidP="00D5402E">
            <w:pPr>
              <w:numPr>
                <w:ilvl w:val="0"/>
                <w:numId w:val="19"/>
              </w:numPr>
            </w:pPr>
            <w:r w:rsidRPr="00D5402E">
              <w:t>Design Tools: Basic experience with Figma.</w:t>
            </w:r>
          </w:p>
          <w:p w14:paraId="2DEC2BCE" w14:textId="245FF3AD" w:rsidR="00D5402E" w:rsidRDefault="00D5402E" w:rsidP="00C76870"/>
        </w:tc>
      </w:tr>
      <w:tr w:rsidR="007B1EF3" w14:paraId="7E681EF7" w14:textId="77777777" w:rsidTr="2BE3A5F4">
        <w:trPr>
          <w:trHeight w:val="404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218CC79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</w:tc>
        <w:tc>
          <w:tcPr>
            <w:tcW w:w="720" w:type="dxa"/>
          </w:tcPr>
          <w:p w14:paraId="3C6923C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5E1290F9" w14:textId="77777777" w:rsidR="00D5402E" w:rsidRPr="00D5402E" w:rsidRDefault="00D5402E" w:rsidP="00D540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5402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Ambitious and enthusiastic IT freshman at Aptech, driven by a passion for technology and innovation. Recently graduated from high school and eager to build a strong foundation in the IT industry. Known for confident communication skills and a proactive attitude, ready to embrace challenges and grow professionally.</w:t>
            </w:r>
          </w:p>
          <w:p w14:paraId="09507B80" w14:textId="77777777" w:rsidR="00D5402E" w:rsidRPr="00D5402E" w:rsidRDefault="00D5402E" w:rsidP="00D540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5402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Highlights:</w:t>
            </w:r>
          </w:p>
          <w:p w14:paraId="6F9E8536" w14:textId="77777777" w:rsidR="00D5402E" w:rsidRPr="00D5402E" w:rsidRDefault="00D5402E" w:rsidP="00D5402E">
            <w:pPr>
              <w:pStyle w:val="ListBullet"/>
            </w:pPr>
            <w:r w:rsidRPr="00D5402E">
              <w:t>Strong communication skills, enabling effective collaboration and idea sharing.</w:t>
            </w:r>
          </w:p>
          <w:p w14:paraId="2F694CCC" w14:textId="77777777" w:rsidR="00D5402E" w:rsidRPr="00D5402E" w:rsidRDefault="00D5402E" w:rsidP="00D5402E">
            <w:pPr>
              <w:pStyle w:val="ListBullet"/>
            </w:pPr>
            <w:r w:rsidRPr="00D5402E">
              <w:t>Quick learner with a passion for problem-solving and hands-on technical experience.</w:t>
            </w:r>
          </w:p>
          <w:p w14:paraId="75B40267" w14:textId="77777777" w:rsidR="00D5402E" w:rsidRPr="00D5402E" w:rsidRDefault="00D5402E" w:rsidP="00D5402E">
            <w:pPr>
              <w:pStyle w:val="ListBullet"/>
            </w:pPr>
            <w:r w:rsidRPr="00D5402E">
              <w:t>Focused on developing skills in programming, networking, and software development.</w:t>
            </w:r>
          </w:p>
          <w:p w14:paraId="15CD1086" w14:textId="77777777" w:rsidR="00D5402E" w:rsidRPr="00D5402E" w:rsidRDefault="00D5402E" w:rsidP="00D5402E">
            <w:pPr>
              <w:pStyle w:val="ListBullet"/>
            </w:pPr>
            <w:r w:rsidRPr="00D5402E">
              <w:t>Dedicated to contributing fresh perspectives and energy to tech-driven projects.</w:t>
            </w:r>
          </w:p>
          <w:p w14:paraId="76FF95C1" w14:textId="77777777" w:rsidR="00D5402E" w:rsidRPr="00D5402E" w:rsidRDefault="00D5402E" w:rsidP="00D5402E">
            <w:pPr>
              <w:pStyle w:val="ListBullet"/>
            </w:pPr>
            <w:r w:rsidRPr="00D5402E">
              <w:t>Committed to continuous learning in a fast-paced, dynamic environment.</w:t>
            </w:r>
          </w:p>
          <w:p w14:paraId="6010C526" w14:textId="39ED423A" w:rsidR="007B1EF3" w:rsidRDefault="007B1EF3" w:rsidP="00D5402E">
            <w:pPr>
              <w:pStyle w:val="ListBullet"/>
              <w:numPr>
                <w:ilvl w:val="0"/>
                <w:numId w:val="0"/>
              </w:numPr>
              <w:ind w:left="648"/>
            </w:pPr>
          </w:p>
        </w:tc>
      </w:tr>
      <w:tr w:rsidR="007B1EF3" w14:paraId="6A6D50B7" w14:textId="77777777" w:rsidTr="2BE3A5F4">
        <w:trPr>
          <w:trHeight w:val="170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B78D39A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720" w:type="dxa"/>
          </w:tcPr>
          <w:p w14:paraId="655AAE1C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2D6490D" w14:textId="20495354" w:rsidR="00BF4E60" w:rsidRPr="00CA639F" w:rsidRDefault="000C2438" w:rsidP="00CA639F">
            <w:pPr>
              <w:pStyle w:val="Heading3"/>
            </w:pPr>
            <w:r>
              <w:t>APTECH GARDEN WEST</w:t>
            </w:r>
          </w:p>
          <w:p w14:paraId="2166D852" w14:textId="70306000" w:rsidR="007B1EF3" w:rsidRDefault="000C2438" w:rsidP="00C76870">
            <w:pP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</w:pP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(</w:t>
            </w:r>
            <w:r w:rsidRPr="000C2438"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 xml:space="preserve">Motivated and detail-oriented individual with a strong foundation in education, having recently graduated from high school. </w:t>
            </w: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)(</w:t>
            </w:r>
            <w:r w:rsidRPr="000C2438"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Currently pursuing IT studies at Aptech, demonstrating a keen interest in technology and problem-solving.</w:t>
            </w: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)</w:t>
            </w:r>
            <w:r w:rsidRPr="000C2438"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 xml:space="preserve"> Proficient in adapting to new concepts, collaborating effectively, and eager to develop skills in programming, networking, and software development.</w:t>
            </w: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)</w:t>
            </w:r>
            <w:r w:rsidRPr="000C2438"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 xml:space="preserve"> </w:t>
            </w: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(</w:t>
            </w:r>
            <w:r w:rsidRPr="000C2438"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Committed to continuous learning and contributing to innovative projects that drive success in the tech industry.</w:t>
            </w:r>
            <w:r>
              <w:rPr>
                <w:rFonts w:asciiTheme="majorHAnsi" w:eastAsiaTheme="majorEastAsia" w:hAnsiTheme="majorHAnsi" w:cs="Times New Roman (Headings CS)"/>
                <w:b/>
                <w:color w:val="4E6351" w:themeColor="accent4" w:themeTint="BF"/>
                <w:spacing w:val="6"/>
                <w:szCs w:val="26"/>
              </w:rPr>
              <w:t>)</w:t>
            </w:r>
          </w:p>
          <w:p w14:paraId="6BE279F3" w14:textId="49E6FD7E" w:rsidR="000C2438" w:rsidRDefault="000C2438" w:rsidP="00C76870"/>
        </w:tc>
      </w:tr>
      <w:tr w:rsidR="007B1EF3" w14:paraId="26C263A6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EBE7CFB" w14:textId="77777777" w:rsidR="007B1EF3" w:rsidRDefault="008C7471" w:rsidP="001A1BCF">
            <w:pPr>
              <w:pStyle w:val="Heading2"/>
            </w:pPr>
            <w:r w:rsidRPr="008C7471">
              <w:lastRenderedPageBreak/>
              <w:t>Communication</w:t>
            </w:r>
          </w:p>
        </w:tc>
        <w:tc>
          <w:tcPr>
            <w:tcW w:w="720" w:type="dxa"/>
          </w:tcPr>
          <w:p w14:paraId="6CCD96BA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61C4CFE" w14:textId="0CD88A02" w:rsidR="007B1EF3" w:rsidRDefault="000C2438" w:rsidP="00C76870">
            <w:r w:rsidRPr="000C2438">
              <w:t>Recent high school graduate and IT student at Aptech with confident communication skills and a strong ability to collaborate effectively. Passionate about learning and eager to contribute to tech-driven projects.</w:t>
            </w:r>
          </w:p>
        </w:tc>
      </w:tr>
      <w:tr w:rsidR="007B1EF3" w14:paraId="2A3679A3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A7593B3" w14:textId="77777777" w:rsidR="007B1EF3" w:rsidRDefault="008C7471" w:rsidP="001A1BCF">
            <w:pPr>
              <w:pStyle w:val="Heading2"/>
            </w:pPr>
            <w:r w:rsidRPr="008C7471">
              <w:t>Leadership</w:t>
            </w:r>
          </w:p>
        </w:tc>
        <w:tc>
          <w:tcPr>
            <w:tcW w:w="720" w:type="dxa"/>
          </w:tcPr>
          <w:p w14:paraId="5BAFFCF0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098764E6" w14:textId="77777777" w:rsidR="007B1EF3" w:rsidRDefault="008C7471" w:rsidP="00C76870">
            <w:r w:rsidRPr="008C7471">
              <w:t>Mentor junior developers, coordinate project tasks, and implement best practices to ensure timely delivery of high-quality web applications.</w:t>
            </w:r>
          </w:p>
        </w:tc>
      </w:tr>
      <w:tr w:rsidR="000C2438" w14:paraId="79C69E25" w14:textId="77777777" w:rsidTr="2BE3A5F4">
        <w:trPr>
          <w:gridAfter w:val="2"/>
          <w:wAfter w:w="7640" w:type="dxa"/>
        </w:trPr>
        <w:tc>
          <w:tcPr>
            <w:tcW w:w="1710" w:type="dxa"/>
            <w:tcBorders>
              <w:top w:val="single" w:sz="4" w:space="0" w:color="auto"/>
            </w:tcBorders>
          </w:tcPr>
          <w:p w14:paraId="06E530E5" w14:textId="1013FAE2" w:rsidR="000C2438" w:rsidRDefault="000C2438" w:rsidP="001A1BCF">
            <w:pPr>
              <w:pStyle w:val="Heading2"/>
            </w:pPr>
          </w:p>
        </w:tc>
      </w:tr>
    </w:tbl>
    <w:p w14:paraId="53ADE4E8" w14:textId="77777777" w:rsidR="00FE0204" w:rsidRDefault="00FE0204" w:rsidP="00883C67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50DB" w14:textId="77777777" w:rsidR="004811A0" w:rsidRDefault="004811A0">
      <w:r>
        <w:separator/>
      </w:r>
    </w:p>
  </w:endnote>
  <w:endnote w:type="continuationSeparator" w:id="0">
    <w:p w14:paraId="6CE99276" w14:textId="77777777" w:rsidR="004811A0" w:rsidRDefault="004811A0">
      <w:r>
        <w:continuationSeparator/>
      </w:r>
    </w:p>
  </w:endnote>
  <w:endnote w:type="continuationNotice" w:id="1">
    <w:p w14:paraId="645CE4DE" w14:textId="77777777" w:rsidR="004811A0" w:rsidRDefault="004811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DBAF" w14:textId="77777777" w:rsidR="004811A0" w:rsidRDefault="004811A0">
      <w:r>
        <w:separator/>
      </w:r>
    </w:p>
  </w:footnote>
  <w:footnote w:type="continuationSeparator" w:id="0">
    <w:p w14:paraId="454A1928" w14:textId="77777777" w:rsidR="004811A0" w:rsidRDefault="004811A0">
      <w:r>
        <w:continuationSeparator/>
      </w:r>
    </w:p>
  </w:footnote>
  <w:footnote w:type="continuationNotice" w:id="1">
    <w:p w14:paraId="7F55AACD" w14:textId="77777777" w:rsidR="004811A0" w:rsidRDefault="004811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565EBC"/>
    <w:multiLevelType w:val="multilevel"/>
    <w:tmpl w:val="3542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F1D32"/>
    <w:multiLevelType w:val="multilevel"/>
    <w:tmpl w:val="5D7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2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3"/>
  </w:num>
  <w:num w:numId="13" w16cid:durableId="199901450">
    <w:abstractNumId w:val="15"/>
  </w:num>
  <w:num w:numId="14" w16cid:durableId="1533104044">
    <w:abstractNumId w:val="10"/>
  </w:num>
  <w:num w:numId="15" w16cid:durableId="373048102">
    <w:abstractNumId w:val="18"/>
  </w:num>
  <w:num w:numId="16" w16cid:durableId="1533954525">
    <w:abstractNumId w:val="16"/>
  </w:num>
  <w:num w:numId="17" w16cid:durableId="2062096122">
    <w:abstractNumId w:val="11"/>
  </w:num>
  <w:num w:numId="18" w16cid:durableId="1895584755">
    <w:abstractNumId w:val="17"/>
  </w:num>
  <w:num w:numId="19" w16cid:durableId="20221228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38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C2438"/>
    <w:rsid w:val="000E3828"/>
    <w:rsid w:val="000F07CB"/>
    <w:rsid w:val="001027F9"/>
    <w:rsid w:val="00102CBC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B7E4E"/>
    <w:rsid w:val="002D3C87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767F5"/>
    <w:rsid w:val="00381E49"/>
    <w:rsid w:val="0038333E"/>
    <w:rsid w:val="00384F21"/>
    <w:rsid w:val="003A44CD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24B4"/>
    <w:rsid w:val="00474BB6"/>
    <w:rsid w:val="004811A0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500931"/>
    <w:rsid w:val="005133DA"/>
    <w:rsid w:val="0051447D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A70DF"/>
    <w:rsid w:val="005A72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6517"/>
    <w:rsid w:val="00647056"/>
    <w:rsid w:val="006704FF"/>
    <w:rsid w:val="00673C26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C7471"/>
    <w:rsid w:val="008E22B1"/>
    <w:rsid w:val="008F1622"/>
    <w:rsid w:val="008F40C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F2098"/>
    <w:rsid w:val="009F50CC"/>
    <w:rsid w:val="00A276F7"/>
    <w:rsid w:val="00A43F1B"/>
    <w:rsid w:val="00A45105"/>
    <w:rsid w:val="00A458A0"/>
    <w:rsid w:val="00A4699F"/>
    <w:rsid w:val="00A51D16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4E4D"/>
    <w:rsid w:val="00AC0CF2"/>
    <w:rsid w:val="00AD1F23"/>
    <w:rsid w:val="00AE10E5"/>
    <w:rsid w:val="00AE7A54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402E"/>
    <w:rsid w:val="00D56FFC"/>
    <w:rsid w:val="00D66432"/>
    <w:rsid w:val="00D73717"/>
    <w:rsid w:val="00D756CF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1B1FF"/>
  <w15:docId w15:val="{BEA91F2A-842F-4432-A03B-690BEE45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Strong">
    <w:name w:val="Strong"/>
    <w:basedOn w:val="DefaultParagraphFont"/>
    <w:uiPriority w:val="22"/>
    <w:qFormat/>
    <w:rsid w:val="00D5402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2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AH%20SHAKIL%20ALI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21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FALAH SHAKIL ALI</dc:creator>
  <cp:keywords/>
  <cp:lastModifiedBy>FALAH SHAKIL ALI</cp:lastModifiedBy>
  <cp:revision>3</cp:revision>
  <dcterms:created xsi:type="dcterms:W3CDTF">2025-01-28T20:52:00Z</dcterms:created>
  <dcterms:modified xsi:type="dcterms:W3CDTF">2025-01-28T21:16:00Z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